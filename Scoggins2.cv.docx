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6913"/>
      </w:tblGrid>
      <w:tr w:rsidR="00C420C8" w:rsidRPr="005152F2" w14:paraId="2B8644CF" w14:textId="77777777" w:rsidTr="00C420C8">
        <w:tc>
          <w:tcPr>
            <w:tcW w:w="3023" w:type="dxa"/>
          </w:tcPr>
          <w:p w14:paraId="26C0E807" w14:textId="084BF189" w:rsidR="00C420C8" w:rsidRPr="005152F2" w:rsidRDefault="003311D0" w:rsidP="003856C9">
            <w:pPr>
              <w:pStyle w:val="Heading1"/>
            </w:pPr>
            <w:r>
              <w:t>Matthew Scoggins</w:t>
            </w:r>
            <w:bookmarkStart w:id="0" w:name="_GoBack"/>
            <w:bookmarkEnd w:id="0"/>
          </w:p>
          <w:p w14:paraId="51922C49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02AF9B3A" wp14:editId="25E2B340">
                      <wp:extent cx="329184" cy="329184"/>
                      <wp:effectExtent l="0" t="0" r="13970" b="13970"/>
                      <wp:docPr id="49" name="Group 43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reeform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C85643" id="Group 43" o:spid="_x0000_s1026" alt="Title: 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HcHh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">
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6FB9BAE4" w14:textId="77777777" w:rsidR="00C420C8" w:rsidRPr="00B2240B" w:rsidRDefault="00B2240B" w:rsidP="00441EB9">
            <w:pPr>
              <w:pStyle w:val="Heading3"/>
              <w:rPr>
                <w:sz w:val="20"/>
                <w:szCs w:val="20"/>
              </w:rPr>
            </w:pPr>
            <w:r w:rsidRPr="00B2240B">
              <w:rPr>
                <w:sz w:val="20"/>
                <w:szCs w:val="20"/>
              </w:rPr>
              <w:t>SCOGGIM@WWU.EDU</w:t>
            </w:r>
          </w:p>
          <w:p w14:paraId="4343BCE1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0503540E" wp14:editId="6BBC513C">
                      <wp:extent cx="329184" cy="329184"/>
                      <wp:effectExtent l="0" t="0" r="13970" b="13970"/>
                      <wp:docPr id="80" name="Group 37" title="Tele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reeform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ECFD4" id="Group 37" o:spid="_x0000_s1026" alt="Title: 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fPQC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">
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18B1EDEA" w14:textId="77777777" w:rsidR="00C420C8" w:rsidRPr="00B2240B" w:rsidRDefault="00B2240B" w:rsidP="00441EB9">
            <w:pPr>
              <w:pStyle w:val="Heading3"/>
              <w:rPr>
                <w:sz w:val="24"/>
              </w:rPr>
            </w:pPr>
            <w:r w:rsidRPr="00B2240B">
              <w:rPr>
                <w:sz w:val="24"/>
              </w:rPr>
              <w:t>360-325-3398</w:t>
            </w:r>
          </w:p>
          <w:p w14:paraId="7D00EC3E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328554D2" wp14:editId="4013D707">
                      <wp:extent cx="329184" cy="329184"/>
                      <wp:effectExtent l="0" t="0" r="13970" b="13970"/>
                      <wp:docPr id="77" name="Group 31" title="LinkedI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78" name="Freeform 7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reeform 7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0"/>
                                  <a:ext cx="109" cy="98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1FBC4" id="Group 31" o:spid="_x0000_s1026" alt="Title: LinkedIn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NIOlUfmGAAAZ4wAAA4AAAAAAAAAAAAAAAAALgIAAGRycy9l&#10;Mm9Eb2MueG1sUEsBAi0AFAAGAAgAAAAhAGhHG9DYAAAAAwEAAA8AAAAAAAAAAAAAAAAAQBsAAGRy&#10;cy9kb3ducmV2LnhtbFBLBQYAAAAABAAEAPMAAABFHAAAAAA=&#10;">
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2773F63E" w14:textId="77777777" w:rsidR="00C420C8" w:rsidRPr="00B2240B" w:rsidRDefault="00B2240B" w:rsidP="00441EB9">
            <w:pPr>
              <w:pStyle w:val="Heading3"/>
              <w:rPr>
                <w:sz w:val="16"/>
                <w:szCs w:val="16"/>
              </w:rPr>
            </w:pPr>
            <w:r w:rsidRPr="00B2240B">
              <w:rPr>
                <w:sz w:val="16"/>
                <w:szCs w:val="16"/>
              </w:rPr>
              <w:t>https://www.linkedin.com/in/matthew-scoggins-743a0615</w:t>
            </w:r>
            <w:r>
              <w:rPr>
                <w:sz w:val="16"/>
                <w:szCs w:val="16"/>
              </w:rPr>
              <w:t>5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C420C8" w:rsidRPr="005152F2" w14:paraId="1CB22A84" w14:textId="77777777" w:rsidTr="00C420C8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14:paraId="26BA7BC5" w14:textId="77777777" w:rsidR="00B2240B" w:rsidRDefault="00B2240B" w:rsidP="00B2240B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</w:pPr>
                </w:p>
                <w:p w14:paraId="5B2B06D6" w14:textId="77777777" w:rsidR="00C420C8" w:rsidRPr="00B2240B" w:rsidRDefault="006C7B75" w:rsidP="00B2240B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</w:pPr>
                  <w:r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  <w:t xml:space="preserve"> </w:t>
                  </w:r>
                  <w:r w:rsidR="00B2240B" w:rsidRPr="00B2240B"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  <w:t>https://mscoggs.github.io/</w:t>
                  </w:r>
                </w:p>
              </w:tc>
            </w:tr>
            <w:tr w:rsidR="00C420C8" w:rsidRPr="005152F2" w14:paraId="04D1F16A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7A15DD92" w14:textId="77777777" w:rsidR="00C420C8" w:rsidRDefault="00C420C8" w:rsidP="00B2240B">
                  <w:pPr>
                    <w:pStyle w:val="Heading3"/>
                    <w:jc w:val="both"/>
                  </w:pPr>
                </w:p>
                <w:p w14:paraId="33E21F27" w14:textId="77777777" w:rsidR="00C420C8" w:rsidRDefault="00C420C8" w:rsidP="00B2240B">
                  <w:pPr>
                    <w:pStyle w:val="GraphicLine"/>
                  </w:pPr>
                </w:p>
              </w:tc>
            </w:tr>
            <w:tr w:rsidR="00C420C8" w:rsidRPr="005152F2" w14:paraId="1C68C19F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0527259C" w14:textId="77777777" w:rsidR="00C420C8" w:rsidRDefault="001B5E66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D1A0E717096E4BB1BB32001D8717047B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B2240B">
                        <w:rPr>
                          <w:b/>
                        </w:rPr>
                        <w:t>Skills</w:t>
                      </w:r>
                    </w:sdtContent>
                  </w:sdt>
                </w:p>
                <w:p w14:paraId="49DA8AB1" w14:textId="77777777" w:rsidR="00C420C8" w:rsidRPr="005A7E57" w:rsidRDefault="00C420C8" w:rsidP="00616FF4">
                  <w:pPr>
                    <w:pStyle w:val="GraphicLine"/>
                  </w:pPr>
                  <w:r>
                    <mc:AlternateContent>
                      <mc:Choice Requires="wps">
                        <w:drawing>
                          <wp:inline distT="0" distB="0" distL="0" distR="0" wp14:anchorId="542D001B" wp14:editId="5D6A0078">
                            <wp:extent cx="221615" cy="0"/>
                            <wp:effectExtent l="0" t="0" r="26035" b="19050"/>
                            <wp:docPr id="84" name="Straight Connector 84" title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D38E78B" id="Straight Connector 84" o:spid="_x0000_s1026" alt="Title: 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1DywEAAOoDAAAOAAAAZHJzL2Uyb0RvYy54bWysU9uO0zAQfUfiHyy/01wE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Jp0MRR+0A7Y4lu2bQuyIZe8OuJxiOGD2YlZo85dUsrlYfl4thzkxSZdt29w0&#10;7ziT11D1jAsY00fwluVNzw0VLh6L00NMVItSrym5jHFsohFs39flWavc2KWVsktnA5e0L6BIMRVv&#10;Cl2ZNdgbZCdBUyKkBJeaLI0KGEfZGaa0MSuw/jNwyc9QKHP4N+AVUSp7l1aw1c7j76qn+dqyuuRT&#10;+y905+2TH87lkUqABqooXJ4yT+zLc4E//6K7Hw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gv8NQ8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60078AE8" w14:textId="77777777" w:rsidR="00C420C8" w:rsidRPr="005152F2" w:rsidRDefault="00B2240B" w:rsidP="00463463">
                  <w:r>
                    <w:rPr>
                      <w:rFonts w:ascii="Times New Roman" w:eastAsia="Times New Roman" w:hAnsi="Times New Roman" w:cs="Times New Roman"/>
                      <w:w w:val="99"/>
                      <w:sz w:val="20"/>
                      <w:szCs w:val="20"/>
                    </w:rPr>
                    <w:t>Data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w w:val="99"/>
                    </w:rPr>
                    <w:t>wrangling</w:t>
                  </w:r>
                  <w:r>
                    <w:rPr>
                      <w:w w:val="99"/>
                    </w:rPr>
                    <w:t>/</w:t>
                  </w:r>
                  <w:r>
                    <w:rPr>
                      <w:w w:val="99"/>
                    </w:rPr>
                    <w:t>visualization, Python, C++, Java, MATLAB, Mathematica</w:t>
                  </w:r>
                </w:p>
              </w:tc>
            </w:tr>
          </w:tbl>
          <w:p w14:paraId="79D8B458" w14:textId="77777777" w:rsidR="00C420C8" w:rsidRPr="005152F2" w:rsidRDefault="00C420C8" w:rsidP="003856C9"/>
        </w:tc>
        <w:tc>
          <w:tcPr>
            <w:tcW w:w="6912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913"/>
            </w:tblGrid>
            <w:tr w:rsidR="00C420C8" w14:paraId="4BE712FE" w14:textId="77777777" w:rsidTr="00825ED8">
              <w:trPr>
                <w:trHeight w:val="4104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098B8E08" w14:textId="77777777" w:rsidR="00C420C8" w:rsidRPr="005152F2" w:rsidRDefault="001B5E66" w:rsidP="008F6337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2690A1CF246A4FFB955496EEBB393C3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B2240B">
                        <w:rPr>
                          <w:b/>
                          <w:iCs/>
                          <w:sz w:val="24"/>
                          <w:szCs w:val="24"/>
                        </w:rPr>
                        <w:t>Experience</w:t>
                      </w:r>
                    </w:sdtContent>
                  </w:sdt>
                </w:p>
                <w:p w14:paraId="49D47856" w14:textId="77777777" w:rsidR="00B2240B" w:rsidRPr="00B2240B" w:rsidRDefault="00B2240B" w:rsidP="00B2240B">
                  <w:pPr>
                    <w:spacing w:before="22"/>
                    <w:rPr>
                      <w:b/>
                    </w:rPr>
                  </w:pPr>
                  <w:r>
                    <w:br w:type="column"/>
                  </w:r>
                  <w:r w:rsidRPr="00B2240B">
                    <w:rPr>
                      <w:b/>
                    </w:rPr>
                    <w:t>Western Washington University</w:t>
                  </w:r>
                </w:p>
                <w:p w14:paraId="77195441" w14:textId="77777777" w:rsidR="00B2240B" w:rsidRPr="00B2240B" w:rsidRDefault="00B2240B" w:rsidP="00B2240B">
                  <w:pPr>
                    <w:spacing w:before="22"/>
                    <w:rPr>
                      <w:w w:val="99"/>
                      <w:sz w:val="20"/>
                      <w:szCs w:val="20"/>
                    </w:rPr>
                  </w:pPr>
                  <w:r w:rsidRPr="00B2240B">
                    <w:rPr>
                      <w:w w:val="99"/>
                      <w:sz w:val="20"/>
                      <w:szCs w:val="20"/>
                    </w:rPr>
                    <w:t>Physics Research Assistant</w:t>
                  </w:r>
                  <w:r w:rsidRPr="00B2240B">
                    <w:rPr>
                      <w:w w:val="99"/>
                      <w:sz w:val="20"/>
                      <w:szCs w:val="20"/>
                    </w:rPr>
                    <w:ptab w:relativeTo="margin" w:alignment="right" w:leader="none"/>
                  </w:r>
                  <w:r w:rsidRPr="00B2240B">
                    <w:rPr>
                      <w:w w:val="99"/>
                      <w:sz w:val="20"/>
                      <w:szCs w:val="20"/>
                    </w:rPr>
                    <w:t>Sep 2017 - Present</w:t>
                  </w:r>
                </w:p>
                <w:p w14:paraId="21C239BA" w14:textId="77777777" w:rsidR="00B2240B" w:rsidRPr="009568E1" w:rsidRDefault="00B2240B" w:rsidP="00B2240B">
                  <w:pPr>
                    <w:spacing w:before="22"/>
                    <w:rPr>
                      <w:w w:val="99"/>
                    </w:rPr>
                  </w:pPr>
                  <w:r>
                    <w:t>Laboratory Assistant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Sep 2017 - Present</w:t>
                  </w:r>
                </w:p>
                <w:p w14:paraId="332D4EA4" w14:textId="77777777" w:rsidR="00B2240B" w:rsidRDefault="00B2240B" w:rsidP="00B2240B">
                  <w:pPr>
                    <w:spacing w:before="22"/>
                    <w:rPr>
                      <w:w w:val="99"/>
                    </w:rPr>
                  </w:pPr>
                  <w:r>
                    <w:rPr>
                      <w:w w:val="99"/>
                    </w:rPr>
                    <w:t>Math Fello</w:t>
                  </w:r>
                  <w:r>
                    <w:rPr>
                      <w:w w:val="99"/>
                    </w:rPr>
                    <w:t>w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Sep 2018 - Present</w:t>
                  </w:r>
                </w:p>
                <w:p w14:paraId="6C2EBAA6" w14:textId="77777777" w:rsidR="00B2240B" w:rsidRPr="009568E1" w:rsidRDefault="00B2240B" w:rsidP="00B2240B">
                  <w:pPr>
                    <w:spacing w:before="22"/>
                    <w:rPr>
                      <w:w w:val="99"/>
                    </w:rPr>
                  </w:pPr>
                  <w:r>
                    <w:rPr>
                      <w:w w:val="99"/>
                    </w:rPr>
                    <w:t>Study Group Facilitator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Sep 2018 - Present</w:t>
                  </w:r>
                </w:p>
                <w:p w14:paraId="57BB60AC" w14:textId="77777777" w:rsidR="00C420C8" w:rsidRDefault="00C420C8" w:rsidP="00B2240B">
                  <w:pPr>
                    <w:jc w:val="both"/>
                  </w:pPr>
                </w:p>
                <w:p w14:paraId="4A7895C1" w14:textId="77777777" w:rsidR="00B2240B" w:rsidRPr="00B2240B" w:rsidRDefault="00B2240B" w:rsidP="00B2240B">
                  <w:pPr>
                    <w:rPr>
                      <w:b/>
                    </w:rPr>
                  </w:pPr>
                  <w:r w:rsidRPr="00B2240B">
                    <w:rPr>
                      <w:b/>
                    </w:rPr>
                    <w:t>Pioneer Post Frame</w:t>
                  </w:r>
                </w:p>
                <w:p w14:paraId="0F15DCD7" w14:textId="77777777" w:rsidR="00B2240B" w:rsidRDefault="00B2240B" w:rsidP="00B2240B">
                  <w:pPr>
                    <w:spacing w:before="9"/>
                    <w:rPr>
                      <w:w w:val="99"/>
                    </w:rPr>
                  </w:pPr>
                  <w:r>
                    <w:rPr>
                      <w:w w:val="99"/>
                    </w:rPr>
                    <w:t>Laborer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Jun 2013 – Sep 2016</w:t>
                  </w:r>
                </w:p>
                <w:p w14:paraId="54C5E1C5" w14:textId="77777777" w:rsidR="00B2240B" w:rsidRDefault="00B2240B" w:rsidP="00B2240B">
                  <w:pPr>
                    <w:spacing w:before="9"/>
                    <w:rPr>
                      <w:w w:val="99"/>
                    </w:rPr>
                  </w:pPr>
                  <w:r>
                    <w:rPr>
                      <w:w w:val="99"/>
                    </w:rPr>
                    <w:t>AutoCAD Technician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 xml:space="preserve">Aug 2014 </w:t>
                  </w:r>
                  <w:r>
                    <w:rPr>
                      <w:w w:val="99"/>
                    </w:rPr>
                    <w:t xml:space="preserve">– </w:t>
                  </w:r>
                  <w:r>
                    <w:rPr>
                      <w:w w:val="99"/>
                    </w:rPr>
                    <w:t>Mar</w:t>
                  </w:r>
                  <w:r>
                    <w:rPr>
                      <w:w w:val="99"/>
                    </w:rPr>
                    <w:t xml:space="preserve"> 201</w:t>
                  </w:r>
                  <w:r>
                    <w:rPr>
                      <w:w w:val="99"/>
                    </w:rPr>
                    <w:t>5</w:t>
                  </w:r>
                </w:p>
                <w:p w14:paraId="46732F36" w14:textId="77777777" w:rsidR="00B2240B" w:rsidRPr="00B2240B" w:rsidRDefault="00B2240B" w:rsidP="00B2240B">
                  <w:pPr>
                    <w:spacing w:before="9"/>
                    <w:jc w:val="both"/>
                    <w:rPr>
                      <w:w w:val="99"/>
                    </w:rPr>
                  </w:pPr>
                </w:p>
              </w:tc>
            </w:tr>
            <w:tr w:rsidR="00C420C8" w14:paraId="1AD25C3D" w14:textId="77777777" w:rsidTr="00825ED8">
              <w:trPr>
                <w:trHeight w:val="3672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7AD07515" w14:textId="77777777" w:rsidR="00C420C8" w:rsidRPr="005152F2" w:rsidRDefault="001B5E66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77977FCA0D8549EB977FB3B4043AEA8B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B2240B">
                        <w:rPr>
                          <w:b/>
                          <w:iCs/>
                          <w:sz w:val="24"/>
                          <w:szCs w:val="24"/>
                        </w:rPr>
                        <w:t>Education</w:t>
                      </w:r>
                    </w:sdtContent>
                  </w:sdt>
                </w:p>
                <w:p w14:paraId="2A28AC87" w14:textId="77777777" w:rsidR="00B2240B" w:rsidRPr="00B2240B" w:rsidRDefault="00B2240B" w:rsidP="00B2240B">
                  <w:pPr>
                    <w:spacing w:before="22"/>
                    <w:rPr>
                      <w:b/>
                    </w:rPr>
                  </w:pPr>
                  <w:r>
                    <w:br w:type="column"/>
                  </w:r>
                  <w:r w:rsidRPr="00B2240B">
                    <w:rPr>
                      <w:b/>
                    </w:rPr>
                    <w:t>Western Washington University</w:t>
                  </w:r>
                </w:p>
                <w:p w14:paraId="756F814B" w14:textId="77777777" w:rsidR="00C420C8" w:rsidRDefault="00B2240B" w:rsidP="00B2240B">
                  <w:pPr>
                    <w:pStyle w:val="Heading5"/>
                    <w:jc w:val="both"/>
                    <w:rPr>
                      <w:w w:val="9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99"/>
                      <w:sz w:val="20"/>
                      <w:szCs w:val="20"/>
                    </w:rPr>
                    <w:t>B.S.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w w:val="99"/>
                    </w:rPr>
                    <w:t>in</w:t>
                  </w:r>
                  <w:r>
                    <w:t xml:space="preserve"> Physi</w:t>
                  </w:r>
                  <w:r>
                    <w:t>cs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In Progress</w:t>
                  </w:r>
                </w:p>
                <w:p w14:paraId="51C01AAC" w14:textId="77777777" w:rsidR="00B2240B" w:rsidRDefault="00B2240B" w:rsidP="00B2240B">
                  <w:pPr>
                    <w:spacing w:before="9"/>
                    <w:jc w:val="both"/>
                    <w:rPr>
                      <w:w w:val="9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99"/>
                      <w:sz w:val="20"/>
                      <w:szCs w:val="20"/>
                    </w:rPr>
                    <w:t>B.S.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w w:val="99"/>
                    </w:rPr>
                    <w:t>in</w:t>
                  </w:r>
                  <w:r>
                    <w:t xml:space="preserve"> Mathematics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In Progress</w:t>
                  </w:r>
                </w:p>
                <w:p w14:paraId="51CC1F36" w14:textId="77777777" w:rsidR="00B2240B" w:rsidRDefault="00B2240B" w:rsidP="00B2240B">
                  <w:pPr>
                    <w:jc w:val="left"/>
                    <w:rPr>
                      <w:w w:val="99"/>
                    </w:rPr>
                  </w:pPr>
                  <w:r w:rsidRPr="009568E1">
                    <w:rPr>
                      <w:w w:val="99"/>
                    </w:rPr>
                    <w:t>B.</w:t>
                  </w:r>
                  <w:r>
                    <w:rPr>
                      <w:w w:val="99"/>
                    </w:rPr>
                    <w:t>A. in Philosophy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In Progress</w:t>
                  </w:r>
                </w:p>
                <w:p w14:paraId="1ED63595" w14:textId="77777777" w:rsidR="00C420C8" w:rsidRPr="00B2240B" w:rsidRDefault="00B2240B" w:rsidP="00B2240B">
                  <w:pPr>
                    <w:jc w:val="left"/>
                    <w:rPr>
                      <w:w w:val="99"/>
                    </w:rPr>
                  </w:pPr>
                  <w:r>
                    <w:rPr>
                      <w:w w:val="99"/>
                    </w:rPr>
                    <w:t>GPA: 3.94/4.0</w:t>
                  </w:r>
                </w:p>
              </w:tc>
            </w:tr>
            <w:tr w:rsidR="00C420C8" w14:paraId="591DB7D9" w14:textId="77777777" w:rsidTr="00825ED8">
              <w:tc>
                <w:tcPr>
                  <w:tcW w:w="5191" w:type="dxa"/>
                  <w:tcMar>
                    <w:left w:w="720" w:type="dxa"/>
                    <w:right w:w="0" w:type="dxa"/>
                  </w:tcMar>
                </w:tcPr>
                <w:p w14:paraId="1329521A" w14:textId="77777777" w:rsidR="00C420C8" w:rsidRPr="00B2240B" w:rsidRDefault="00B2240B" w:rsidP="008F6337">
                  <w:pPr>
                    <w:pStyle w:val="Heading2"/>
                    <w:rPr>
                      <w:b/>
                      <w:iCs/>
                      <w:sz w:val="24"/>
                      <w:szCs w:val="24"/>
                    </w:rPr>
                  </w:pPr>
                  <w:r w:rsidRPr="00B2240B">
                    <w:rPr>
                      <w:b/>
                      <w:iCs/>
                      <w:sz w:val="24"/>
                      <w:szCs w:val="24"/>
                    </w:rPr>
                    <w:t>HONORS/AWARDS</w:t>
                  </w:r>
                </w:p>
                <w:p w14:paraId="333F5CEE" w14:textId="77777777" w:rsidR="00B2240B" w:rsidRDefault="00B2240B" w:rsidP="00B2240B">
                  <w:pPr>
                    <w:spacing w:before="22"/>
                    <w:jc w:val="both"/>
                    <w:rPr>
                      <w:w w:val="99"/>
                    </w:rPr>
                  </w:pPr>
                  <w:r>
                    <w:rPr>
                      <w:w w:val="99"/>
                    </w:rPr>
                    <w:t>Oscar Edwin Olson Scholarship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2018</w:t>
                  </w:r>
                </w:p>
                <w:p w14:paraId="20DCD3C1" w14:textId="77777777" w:rsidR="00B2240B" w:rsidRDefault="00B2240B" w:rsidP="00B2240B">
                  <w:pPr>
                    <w:spacing w:before="9"/>
                    <w:jc w:val="both"/>
                  </w:pPr>
                  <w:r>
                    <w:t>Willard A. and Anne W. Brown Astronomy Scholarship</w:t>
                  </w:r>
                  <w:r>
                    <w:rPr>
                      <w:w w:val="99"/>
                    </w:rPr>
                    <w:ptab w:relativeTo="margin" w:alignment="right" w:leader="none"/>
                  </w:r>
                  <w:r>
                    <w:rPr>
                      <w:w w:val="99"/>
                    </w:rPr>
                    <w:t>2018</w:t>
                  </w:r>
                </w:p>
                <w:p w14:paraId="52B45CEB" w14:textId="77777777" w:rsidR="00B2240B" w:rsidRPr="00626FDC" w:rsidRDefault="00B2240B" w:rsidP="00B2240B">
                  <w:pPr>
                    <w:spacing w:before="22"/>
                    <w:ind w:left="100"/>
                    <w:jc w:val="left"/>
                  </w:pPr>
                </w:p>
                <w:p w14:paraId="6C5D79FC" w14:textId="77777777" w:rsidR="00C420C8" w:rsidRDefault="00C420C8" w:rsidP="008F6337"/>
              </w:tc>
            </w:tr>
          </w:tbl>
          <w:p w14:paraId="6422F10C" w14:textId="77777777" w:rsidR="00C420C8" w:rsidRPr="005152F2" w:rsidRDefault="00C420C8" w:rsidP="003856C9"/>
        </w:tc>
      </w:tr>
    </w:tbl>
    <w:p w14:paraId="590A7ECE" w14:textId="77777777" w:rsidR="003F5FDB" w:rsidRDefault="003F5FDB" w:rsidP="00841714">
      <w:pPr>
        <w:pStyle w:val="NoSpacing"/>
      </w:pPr>
    </w:p>
    <w:sectPr w:rsidR="003F5FDB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626366" w14:textId="77777777" w:rsidR="001B5E66" w:rsidRDefault="001B5E66" w:rsidP="003856C9">
      <w:pPr>
        <w:spacing w:after="0" w:line="240" w:lineRule="auto"/>
      </w:pPr>
      <w:r>
        <w:separator/>
      </w:r>
    </w:p>
  </w:endnote>
  <w:endnote w:type="continuationSeparator" w:id="0">
    <w:p w14:paraId="783E6342" w14:textId="77777777" w:rsidR="001B5E66" w:rsidRDefault="001B5E6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07407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6774DD9F" wp14:editId="0967161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B6694CE" id="Group 4" o:spid="_x0000_s1026" alt="Title: 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3F5FDB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BDFE7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57F9F1C5" wp14:editId="2ABCEF6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2AA06A09" id="Group 4" o:spid="_x0000_s1026" alt="Title: 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9FE444" w14:textId="77777777" w:rsidR="001B5E66" w:rsidRDefault="001B5E66" w:rsidP="003856C9">
      <w:pPr>
        <w:spacing w:after="0" w:line="240" w:lineRule="auto"/>
      </w:pPr>
      <w:r>
        <w:separator/>
      </w:r>
    </w:p>
  </w:footnote>
  <w:footnote w:type="continuationSeparator" w:id="0">
    <w:p w14:paraId="78CF7AB9" w14:textId="77777777" w:rsidR="001B5E66" w:rsidRDefault="001B5E6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34F76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26FDFEC" wp14:editId="78EE425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484C65E" id="Group 17" o:spid="_x0000_s1026" alt="Title: 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amx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Abp2lz1+8a+bkp4S0/SwOe+eDqOX3WWL323+HJ1Ac3l42m/O&#10;o91h9KE87ar355H/DTH8cny6xY1+PR3/OP5+8jThx9+q9d/Oo0P14xaim385HwGDMUR/cdP8E/r/&#10;k//70buXf68eoFb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DCD3B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52C68D4D" wp14:editId="262797D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DFE68B6" id="Group 17" o:spid="_x0000_s1026" alt="Title: 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0B"/>
    <w:rsid w:val="00052BE1"/>
    <w:rsid w:val="0007412A"/>
    <w:rsid w:val="0010199E"/>
    <w:rsid w:val="0010257B"/>
    <w:rsid w:val="001166C2"/>
    <w:rsid w:val="001503AC"/>
    <w:rsid w:val="001765FE"/>
    <w:rsid w:val="0019561F"/>
    <w:rsid w:val="001B32D2"/>
    <w:rsid w:val="001B5E66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311D0"/>
    <w:rsid w:val="003856C9"/>
    <w:rsid w:val="00396369"/>
    <w:rsid w:val="003F4D31"/>
    <w:rsid w:val="003F5FDB"/>
    <w:rsid w:val="0043426C"/>
    <w:rsid w:val="00441EB9"/>
    <w:rsid w:val="00463463"/>
    <w:rsid w:val="00473EF8"/>
    <w:rsid w:val="004760E5"/>
    <w:rsid w:val="004D22BB"/>
    <w:rsid w:val="005152F2"/>
    <w:rsid w:val="005246B9"/>
    <w:rsid w:val="00534E4E"/>
    <w:rsid w:val="00551D35"/>
    <w:rsid w:val="005562D4"/>
    <w:rsid w:val="00557019"/>
    <w:rsid w:val="005674AC"/>
    <w:rsid w:val="00580925"/>
    <w:rsid w:val="005A1E51"/>
    <w:rsid w:val="005A7E57"/>
    <w:rsid w:val="00616FF4"/>
    <w:rsid w:val="006A3CE7"/>
    <w:rsid w:val="006C7B75"/>
    <w:rsid w:val="00743379"/>
    <w:rsid w:val="00747550"/>
    <w:rsid w:val="007803B7"/>
    <w:rsid w:val="007A7C08"/>
    <w:rsid w:val="007B2F5C"/>
    <w:rsid w:val="007C5F05"/>
    <w:rsid w:val="00825ED8"/>
    <w:rsid w:val="00832043"/>
    <w:rsid w:val="00832F81"/>
    <w:rsid w:val="00841714"/>
    <w:rsid w:val="008501C7"/>
    <w:rsid w:val="008C7CA2"/>
    <w:rsid w:val="008F6337"/>
    <w:rsid w:val="00914DAF"/>
    <w:rsid w:val="0093286E"/>
    <w:rsid w:val="009D1627"/>
    <w:rsid w:val="00A42F91"/>
    <w:rsid w:val="00AF1258"/>
    <w:rsid w:val="00B01E52"/>
    <w:rsid w:val="00B2240B"/>
    <w:rsid w:val="00B550FC"/>
    <w:rsid w:val="00B85871"/>
    <w:rsid w:val="00B93310"/>
    <w:rsid w:val="00BB3B21"/>
    <w:rsid w:val="00BC1F18"/>
    <w:rsid w:val="00BD2E58"/>
    <w:rsid w:val="00BF6BAB"/>
    <w:rsid w:val="00C007A5"/>
    <w:rsid w:val="00C420C8"/>
    <w:rsid w:val="00C4403A"/>
    <w:rsid w:val="00CE6306"/>
    <w:rsid w:val="00D11C4D"/>
    <w:rsid w:val="00D5067A"/>
    <w:rsid w:val="00DC0F74"/>
    <w:rsid w:val="00DC79BB"/>
    <w:rsid w:val="00DF0A0F"/>
    <w:rsid w:val="00E34D58"/>
    <w:rsid w:val="00E941EF"/>
    <w:rsid w:val="00EB1C1B"/>
    <w:rsid w:val="00F077AE"/>
    <w:rsid w:val="00F14687"/>
    <w:rsid w:val="00F56435"/>
    <w:rsid w:val="00F91A9C"/>
    <w:rsid w:val="00F927F0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B7E29"/>
  <w15:chartTrackingRefBased/>
  <w15:docId w15:val="{229BF06D-7A36-4E6F-9528-4A2377D4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7AE"/>
  </w:style>
  <w:style w:type="paragraph" w:styleId="Heading1">
    <w:name w:val="heading 1"/>
    <w:basedOn w:val="Normal"/>
    <w:link w:val="Heading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5A7E5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4171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C420C8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C4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hew\AppData\Roaming\Microsoft\Templates\Creative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1A0E717096E4BB1BB32001D87170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DC393-FC47-458D-8B41-0B081CF3D41F}"/>
      </w:docPartPr>
      <w:docPartBody>
        <w:p w:rsidR="00000000" w:rsidRDefault="00722B18">
          <w:pPr>
            <w:pStyle w:val="D1A0E717096E4BB1BB32001D8717047B"/>
          </w:pPr>
          <w:r>
            <w:t>Skills</w:t>
          </w:r>
        </w:p>
      </w:docPartBody>
    </w:docPart>
    <w:docPart>
      <w:docPartPr>
        <w:name w:val="2690A1CF246A4FFB955496EEBB393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504C5-7826-4C24-AFF1-29B2A9F49BF2}"/>
      </w:docPartPr>
      <w:docPartBody>
        <w:p w:rsidR="00000000" w:rsidRDefault="00722B18">
          <w:pPr>
            <w:pStyle w:val="2690A1CF246A4FFB955496EEBB393C39"/>
          </w:pPr>
          <w:r w:rsidRPr="005152F2">
            <w:t>Experience</w:t>
          </w:r>
        </w:p>
      </w:docPartBody>
    </w:docPart>
    <w:docPart>
      <w:docPartPr>
        <w:name w:val="77977FCA0D8549EB977FB3B4043AE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FCEBE-27FD-4395-9B76-C6261477FC4D}"/>
      </w:docPartPr>
      <w:docPartBody>
        <w:p w:rsidR="00000000" w:rsidRDefault="00722B18">
          <w:pPr>
            <w:pStyle w:val="77977FCA0D8549EB977FB3B4043AEA8B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F"/>
    <w:rsid w:val="00722B18"/>
    <w:rsid w:val="0094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9A8BEB4054470A975611332D64463">
    <w:name w:val="E269A8BEB4054470A975611332D64463"/>
  </w:style>
  <w:style w:type="paragraph" w:customStyle="1" w:styleId="C21F4C63D0D34154B4FCE5DCE32D328E">
    <w:name w:val="C21F4C63D0D34154B4FCE5DCE32D328E"/>
  </w:style>
  <w:style w:type="paragraph" w:customStyle="1" w:styleId="F7ADB20100BB41A9A1A33AC704CD90A3">
    <w:name w:val="F7ADB20100BB41A9A1A33AC704CD90A3"/>
  </w:style>
  <w:style w:type="paragraph" w:customStyle="1" w:styleId="5F7585176F164BBDBE5B466CBC4229BA">
    <w:name w:val="5F7585176F164BBDBE5B466CBC4229BA"/>
  </w:style>
  <w:style w:type="paragraph" w:customStyle="1" w:styleId="993C8B12A5474E11B6E363BE79F79674">
    <w:name w:val="993C8B12A5474E11B6E363BE79F79674"/>
  </w:style>
  <w:style w:type="paragraph" w:customStyle="1" w:styleId="21EF68C4EA59480B98352BA477693042">
    <w:name w:val="21EF68C4EA59480B98352BA477693042"/>
  </w:style>
  <w:style w:type="paragraph" w:customStyle="1" w:styleId="C45ACD8237F64C20891BF8F022ADC0FA">
    <w:name w:val="C45ACD8237F64C20891BF8F022ADC0FA"/>
  </w:style>
  <w:style w:type="paragraph" w:customStyle="1" w:styleId="D1A0E717096E4BB1BB32001D8717047B">
    <w:name w:val="D1A0E717096E4BB1BB32001D8717047B"/>
  </w:style>
  <w:style w:type="paragraph" w:customStyle="1" w:styleId="CF406435010B497781FD090C19A1158C">
    <w:name w:val="CF406435010B497781FD090C19A1158C"/>
  </w:style>
  <w:style w:type="paragraph" w:customStyle="1" w:styleId="2690A1CF246A4FFB955496EEBB393C39">
    <w:name w:val="2690A1CF246A4FFB955496EEBB393C39"/>
  </w:style>
  <w:style w:type="paragraph" w:customStyle="1" w:styleId="D6F63B340B264D7093175ECE3093DA89">
    <w:name w:val="D6F63B340B264D7093175ECE3093DA89"/>
  </w:style>
  <w:style w:type="paragraph" w:customStyle="1" w:styleId="2BC378699C774A1B8D04F7226B664F59">
    <w:name w:val="2BC378699C774A1B8D04F7226B664F59"/>
  </w:style>
  <w:style w:type="paragraph" w:customStyle="1" w:styleId="C89345EBD1254177B0C947BC364E41B4">
    <w:name w:val="C89345EBD1254177B0C947BC364E41B4"/>
  </w:style>
  <w:style w:type="paragraph" w:customStyle="1" w:styleId="4B768FA2FB8C402F9CC467496CA2A998">
    <w:name w:val="4B768FA2FB8C402F9CC467496CA2A998"/>
  </w:style>
  <w:style w:type="paragraph" w:customStyle="1" w:styleId="05C7883D7E7D436F88EB6E0BDD5DFFCD">
    <w:name w:val="05C7883D7E7D436F88EB6E0BDD5DFFCD"/>
  </w:style>
  <w:style w:type="paragraph" w:customStyle="1" w:styleId="0966651EC2594AF7B607952F28E908D2">
    <w:name w:val="0966651EC2594AF7B607952F28E908D2"/>
  </w:style>
  <w:style w:type="paragraph" w:customStyle="1" w:styleId="45EBF4CF7D48474291416DEFC8B3CD14">
    <w:name w:val="45EBF4CF7D48474291416DEFC8B3CD14"/>
  </w:style>
  <w:style w:type="paragraph" w:customStyle="1" w:styleId="2C9858B34CAB4EBA88C14EC14CE67B22">
    <w:name w:val="2C9858B34CAB4EBA88C14EC14CE67B22"/>
  </w:style>
  <w:style w:type="paragraph" w:customStyle="1" w:styleId="77977FCA0D8549EB977FB3B4043AEA8B">
    <w:name w:val="77977FCA0D8549EB977FB3B4043AEA8B"/>
  </w:style>
  <w:style w:type="paragraph" w:customStyle="1" w:styleId="773874D76A9A464B882EA7BE2346DAEC">
    <w:name w:val="773874D76A9A464B882EA7BE2346DAEC"/>
  </w:style>
  <w:style w:type="paragraph" w:customStyle="1" w:styleId="970C6A2E7E5A4435963787A455E40514">
    <w:name w:val="970C6A2E7E5A4435963787A455E40514"/>
  </w:style>
  <w:style w:type="paragraph" w:customStyle="1" w:styleId="9C6DDF528B1A47478538C70C6C03C73B">
    <w:name w:val="9C6DDF528B1A47478538C70C6C03C73B"/>
  </w:style>
  <w:style w:type="paragraph" w:customStyle="1" w:styleId="DC36F0B740B047B4BABF57266C4DE1A9">
    <w:name w:val="DC36F0B740B047B4BABF57266C4DE1A9"/>
  </w:style>
  <w:style w:type="paragraph" w:customStyle="1" w:styleId="414196134A364973BBA9B1D8CC605A97">
    <w:name w:val="414196134A364973BBA9B1D8CC605A97"/>
  </w:style>
  <w:style w:type="paragraph" w:customStyle="1" w:styleId="DBD5878C6FC64A55A2CF92767049E66B">
    <w:name w:val="DBD5878C6FC64A55A2CF92767049E66B"/>
    <w:rsid w:val="0094523F"/>
  </w:style>
  <w:style w:type="paragraph" w:customStyle="1" w:styleId="D3A6E85800334020A8D95812CE6AA59F">
    <w:name w:val="D3A6E85800334020A8D95812CE6AA59F"/>
    <w:rsid w:val="009452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</Template>
  <TotalTime>15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</dc:creator>
  <cp:keywords/>
  <dc:description/>
  <cp:lastModifiedBy>MatthewScoggins97@gmail.com</cp:lastModifiedBy>
  <cp:revision>3</cp:revision>
  <cp:lastPrinted>2018-12-15T08:39:00Z</cp:lastPrinted>
  <dcterms:created xsi:type="dcterms:W3CDTF">2018-12-15T08:22:00Z</dcterms:created>
  <dcterms:modified xsi:type="dcterms:W3CDTF">2018-12-15T08:39:00Z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